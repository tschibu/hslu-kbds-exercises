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BDFF8" w14:textId="77777777" w:rsidR="0084048A" w:rsidRPr="009C4627" w:rsidRDefault="0084048A" w:rsidP="00636E9D">
      <w:pPr>
        <w:rPr>
          <w:sz w:val="20"/>
          <w:szCs w:val="20"/>
        </w:rPr>
      </w:pPr>
    </w:p>
    <w:p w14:paraId="332C19F7" w14:textId="649099B1" w:rsidR="0084048A" w:rsidRPr="009C4627" w:rsidRDefault="006E3866" w:rsidP="00636E9D">
      <w:pPr>
        <w:pStyle w:val="Title"/>
        <w:rPr>
          <w:sz w:val="24"/>
          <w:szCs w:val="24"/>
          <w:lang w:val="en-US"/>
        </w:rPr>
      </w:pPr>
      <w:r w:rsidRPr="009C4627">
        <w:rPr>
          <w:sz w:val="24"/>
          <w:szCs w:val="24"/>
          <w:lang w:val="en-US"/>
        </w:rPr>
        <w:t xml:space="preserve">Aufgabe 2) </w:t>
      </w:r>
      <w:r w:rsidR="00FE5F7F" w:rsidRPr="009C4627">
        <w:rPr>
          <w:sz w:val="24"/>
          <w:szCs w:val="24"/>
          <w:lang w:val="en-US"/>
        </w:rPr>
        <w:t>Technical Applications: Car Start Problem 1 (1 Point)</w:t>
      </w:r>
    </w:p>
    <w:p w14:paraId="3DECEFA6" w14:textId="06598D2C" w:rsidR="00B659EB" w:rsidRDefault="00B659EB" w:rsidP="00636E9D">
      <w:pPr>
        <w:rPr>
          <w:sz w:val="20"/>
          <w:szCs w:val="20"/>
          <w:lang w:val="en-US"/>
        </w:rPr>
      </w:pPr>
    </w:p>
    <w:p w14:paraId="34898835" w14:textId="391D5891" w:rsidR="001473EC" w:rsidRPr="00502963" w:rsidRDefault="00502963" w:rsidP="00636E9D">
      <w:pPr>
        <w:rPr>
          <w:b/>
          <w:bCs/>
          <w:sz w:val="22"/>
          <w:szCs w:val="22"/>
          <w:lang w:val="en-US"/>
        </w:rPr>
      </w:pPr>
      <w:r w:rsidRPr="00502963">
        <w:rPr>
          <w:b/>
          <w:bCs/>
          <w:sz w:val="22"/>
          <w:szCs w:val="22"/>
          <w:lang w:val="en-US"/>
        </w:rPr>
        <w:t xml:space="preserve">Car Diagnostics </w:t>
      </w:r>
      <w:r>
        <w:rPr>
          <w:b/>
          <w:bCs/>
          <w:sz w:val="22"/>
          <w:szCs w:val="22"/>
          <w:lang w:val="en-US"/>
        </w:rPr>
        <w:t>1</w:t>
      </w:r>
    </w:p>
    <w:p w14:paraId="48635A0E" w14:textId="77777777" w:rsidR="001473EC" w:rsidRPr="009C4627" w:rsidRDefault="001473EC" w:rsidP="00636E9D">
      <w:pPr>
        <w:rPr>
          <w:sz w:val="20"/>
          <w:szCs w:val="20"/>
          <w:lang w:val="en-US"/>
        </w:rPr>
      </w:pPr>
    </w:p>
    <w:p w14:paraId="323569E3" w14:textId="29C72E2A" w:rsidR="00AC19ED" w:rsidRPr="00E00574" w:rsidRDefault="00AC19ED" w:rsidP="00636E9D">
      <w:pPr>
        <w:rPr>
          <w:b/>
          <w:bCs/>
          <w:i/>
          <w:iCs/>
          <w:sz w:val="20"/>
          <w:szCs w:val="20"/>
          <w:lang w:val="en-US"/>
        </w:rPr>
      </w:pPr>
      <w:r w:rsidRPr="00E00574">
        <w:rPr>
          <w:b/>
          <w:bCs/>
          <w:i/>
          <w:iCs/>
          <w:sz w:val="20"/>
          <w:szCs w:val="20"/>
          <w:lang w:val="en-US"/>
        </w:rPr>
        <w:t xml:space="preserve">Use </w:t>
      </w:r>
      <w:proofErr w:type="spellStart"/>
      <w:r w:rsidRPr="00E00574">
        <w:rPr>
          <w:b/>
          <w:bCs/>
          <w:i/>
          <w:iCs/>
          <w:sz w:val="20"/>
          <w:szCs w:val="20"/>
          <w:lang w:val="en-US"/>
        </w:rPr>
        <w:t>GeNIe</w:t>
      </w:r>
      <w:proofErr w:type="spellEnd"/>
      <w:r w:rsidRPr="00E00574">
        <w:rPr>
          <w:b/>
          <w:bCs/>
          <w:i/>
          <w:iCs/>
          <w:sz w:val="20"/>
          <w:szCs w:val="20"/>
          <w:lang w:val="en-US"/>
        </w:rPr>
        <w:t xml:space="preserve"> to calculate the following probabilities:</w:t>
      </w:r>
    </w:p>
    <w:p w14:paraId="7C84FA1B" w14:textId="43964261" w:rsidR="00E7456D" w:rsidRPr="009C4627" w:rsidRDefault="00E7456D" w:rsidP="00636E9D">
      <w:pPr>
        <w:rPr>
          <w:sz w:val="20"/>
          <w:szCs w:val="20"/>
          <w:lang w:val="en-US"/>
        </w:rPr>
      </w:pPr>
      <w:r w:rsidRPr="009C4627">
        <w:rPr>
          <w:noProof/>
          <w:sz w:val="20"/>
          <w:szCs w:val="20"/>
          <w:lang w:val="en-US"/>
        </w:rPr>
        <w:drawing>
          <wp:inline distT="0" distB="0" distL="0" distR="0" wp14:anchorId="767D5CC6" wp14:editId="38690981">
            <wp:extent cx="5930348" cy="3335328"/>
            <wp:effectExtent l="0" t="0" r="635" b="508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8192" cy="33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2908" w14:textId="631093CF" w:rsidR="00FE5F7F" w:rsidRPr="009C4627" w:rsidRDefault="00C74382" w:rsidP="00636E9D">
      <w:pPr>
        <w:rPr>
          <w:sz w:val="20"/>
          <w:szCs w:val="20"/>
          <w:lang w:val="en-US"/>
        </w:rPr>
      </w:pPr>
      <w:r w:rsidRPr="009C4627"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2111CF68" wp14:editId="76A34F78">
            <wp:simplePos x="0" y="0"/>
            <wp:positionH relativeFrom="column">
              <wp:posOffset>1688837</wp:posOffset>
            </wp:positionH>
            <wp:positionV relativeFrom="paragraph">
              <wp:posOffset>127220</wp:posOffset>
            </wp:positionV>
            <wp:extent cx="4643165" cy="4486678"/>
            <wp:effectExtent l="0" t="0" r="5080" b="0"/>
            <wp:wrapNone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65" cy="4486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EE498" w14:textId="0FF91E6A" w:rsidR="00AC19ED" w:rsidRPr="00E00574" w:rsidRDefault="009C4627" w:rsidP="00636E9D">
      <w:pPr>
        <w:rPr>
          <w:b/>
          <w:bCs/>
          <w:sz w:val="20"/>
          <w:szCs w:val="20"/>
          <w:lang w:val="en-US"/>
        </w:rPr>
      </w:pPr>
      <w:r w:rsidRPr="00E00574">
        <w:rPr>
          <w:b/>
          <w:bCs/>
          <w:sz w:val="20"/>
          <w:szCs w:val="20"/>
          <w:lang w:val="en-US"/>
        </w:rPr>
        <w:t xml:space="preserve">Proof via </w:t>
      </w:r>
      <w:proofErr w:type="spellStart"/>
      <w:r w:rsidRPr="00E00574">
        <w:rPr>
          <w:b/>
          <w:bCs/>
          <w:i/>
          <w:iCs/>
          <w:sz w:val="20"/>
          <w:szCs w:val="20"/>
          <w:lang w:val="en-US"/>
        </w:rPr>
        <w:t>GeNIe</w:t>
      </w:r>
      <w:proofErr w:type="spellEnd"/>
    </w:p>
    <w:p w14:paraId="469F8EAE" w14:textId="4C5CF026" w:rsidR="009C4627" w:rsidRDefault="009C4627" w:rsidP="009C4627">
      <w:pPr>
        <w:pStyle w:val="ListParagraph"/>
        <w:numPr>
          <w:ilvl w:val="0"/>
          <w:numId w:val="6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Start </w:t>
      </w:r>
      <w:proofErr w:type="spellStart"/>
      <w:r>
        <w:rPr>
          <w:sz w:val="20"/>
          <w:szCs w:val="20"/>
          <w:lang w:val="en-US"/>
        </w:rPr>
        <w:t>GeNIe</w:t>
      </w:r>
      <w:proofErr w:type="spellEnd"/>
    </w:p>
    <w:p w14:paraId="13E5C840" w14:textId="4B39D358" w:rsidR="009C4627" w:rsidRDefault="009C4627" w:rsidP="009C4627">
      <w:pPr>
        <w:pStyle w:val="ListParagraph"/>
        <w:numPr>
          <w:ilvl w:val="0"/>
          <w:numId w:val="6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Load Network “</w:t>
      </w:r>
      <w:proofErr w:type="spellStart"/>
      <w:r w:rsidR="00604C48" w:rsidRPr="00604C48">
        <w:rPr>
          <w:sz w:val="20"/>
          <w:szCs w:val="20"/>
          <w:lang w:val="en-US"/>
        </w:rPr>
        <w:t>carBN.xdsl</w:t>
      </w:r>
      <w:proofErr w:type="spellEnd"/>
      <w:r>
        <w:rPr>
          <w:sz w:val="20"/>
          <w:szCs w:val="20"/>
          <w:lang w:val="en-US"/>
        </w:rPr>
        <w:t>”</w:t>
      </w:r>
    </w:p>
    <w:p w14:paraId="4E0BB799" w14:textId="4656C2D5" w:rsidR="00604C48" w:rsidRDefault="00604C48" w:rsidP="009C4627">
      <w:pPr>
        <w:pStyle w:val="ListParagraph"/>
        <w:numPr>
          <w:ilvl w:val="0"/>
          <w:numId w:val="6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Set evidence on “Car Starts” to “False”</w:t>
      </w:r>
    </w:p>
    <w:p w14:paraId="097D2F09" w14:textId="4C36DA64" w:rsidR="00604C48" w:rsidRPr="009C4627" w:rsidRDefault="00604C48" w:rsidP="009C4627">
      <w:pPr>
        <w:pStyle w:val="ListParagraph"/>
        <w:numPr>
          <w:ilvl w:val="0"/>
          <w:numId w:val="6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Update Network</w:t>
      </w:r>
    </w:p>
    <w:p w14:paraId="6E4FB47B" w14:textId="02BF9519" w:rsidR="009C4627" w:rsidRDefault="009C4627" w:rsidP="009C4627">
      <w:pPr>
        <w:rPr>
          <w:sz w:val="20"/>
          <w:szCs w:val="20"/>
          <w:lang w:val="en-US"/>
        </w:rPr>
      </w:pPr>
    </w:p>
    <w:p w14:paraId="42E479E5" w14:textId="6F69141B" w:rsidR="009C4627" w:rsidRPr="009C4627" w:rsidRDefault="009C4627" w:rsidP="009C4627">
      <w:pPr>
        <w:jc w:val="center"/>
        <w:rPr>
          <w:sz w:val="20"/>
          <w:szCs w:val="20"/>
          <w:lang w:val="en-US"/>
        </w:rPr>
      </w:pPr>
    </w:p>
    <w:p w14:paraId="2172A7CB" w14:textId="45CB6CAC" w:rsidR="00E00574" w:rsidRDefault="00E0057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1251AF9" w14:textId="471D5893" w:rsidR="002A2982" w:rsidRPr="00502963" w:rsidRDefault="002A2982" w:rsidP="00636E9D">
      <w:pPr>
        <w:rPr>
          <w:b/>
          <w:bCs/>
          <w:i/>
          <w:iCs/>
          <w:sz w:val="22"/>
          <w:szCs w:val="22"/>
          <w:lang w:val="en-US"/>
        </w:rPr>
      </w:pPr>
      <w:r w:rsidRPr="00502963">
        <w:rPr>
          <w:b/>
          <w:bCs/>
          <w:i/>
          <w:iCs/>
          <w:sz w:val="22"/>
          <w:szCs w:val="22"/>
          <w:lang w:val="en-US"/>
        </w:rPr>
        <w:lastRenderedPageBreak/>
        <w:t>Which recommendation would you give to the person in the story?</w:t>
      </w:r>
    </w:p>
    <w:p w14:paraId="4C23B25F" w14:textId="2D8B3E43" w:rsidR="00FE5F7F" w:rsidRDefault="00FE5F7F" w:rsidP="00636E9D">
      <w:pPr>
        <w:rPr>
          <w:sz w:val="20"/>
          <w:szCs w:val="20"/>
          <w:lang w:val="en-US"/>
        </w:rPr>
      </w:pPr>
    </w:p>
    <w:p w14:paraId="679AE5E7" w14:textId="22766D23" w:rsidR="00FE5F7F" w:rsidRPr="009C4627" w:rsidRDefault="00BA58AF" w:rsidP="00636E9D">
      <w:pPr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A</w:t>
      </w:r>
      <w:r w:rsidR="002A2982" w:rsidRPr="009C4627">
        <w:rPr>
          <w:sz w:val="20"/>
          <w:szCs w:val="20"/>
          <w:lang w:val="en-US"/>
        </w:rPr>
        <w:t>ntwort</w:t>
      </w:r>
      <w:proofErr w:type="spellEnd"/>
      <w:r w:rsidR="002A2982" w:rsidRPr="009C4627">
        <w:rPr>
          <w:sz w:val="20"/>
          <w:szCs w:val="20"/>
          <w:lang w:val="en-US"/>
        </w:rPr>
        <w:t>:</w:t>
      </w:r>
    </w:p>
    <w:p w14:paraId="3CB3CC2D" w14:textId="25D05226" w:rsidR="002A2982" w:rsidRPr="009C4627" w:rsidRDefault="00BA58AF" w:rsidP="002A298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Wie alt die </w:t>
      </w:r>
      <w:r w:rsidR="00427548" w:rsidRPr="009C4627">
        <w:rPr>
          <w:sz w:val="20"/>
          <w:szCs w:val="20"/>
        </w:rPr>
        <w:t>Batterie ist</w:t>
      </w:r>
      <w:r>
        <w:rPr>
          <w:sz w:val="20"/>
          <w:szCs w:val="20"/>
        </w:rPr>
        <w:t xml:space="preserve"> </w:t>
      </w:r>
      <w:r w:rsidRPr="00BA58A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427548" w:rsidRPr="009C4627">
        <w:rPr>
          <w:sz w:val="20"/>
          <w:szCs w:val="20"/>
        </w:rPr>
        <w:t>Licht einschalten und Tank kontrollieren.</w:t>
      </w:r>
    </w:p>
    <w:p w14:paraId="18DA4875" w14:textId="0A8A9EF6" w:rsidR="00FE5F7F" w:rsidRDefault="00FE5F7F" w:rsidP="00636E9D">
      <w:pPr>
        <w:rPr>
          <w:sz w:val="20"/>
          <w:szCs w:val="20"/>
        </w:rPr>
      </w:pPr>
    </w:p>
    <w:p w14:paraId="6D01CECD" w14:textId="14329C19" w:rsidR="00502963" w:rsidRPr="00502963" w:rsidRDefault="00502963" w:rsidP="00502963">
      <w:pPr>
        <w:rPr>
          <w:b/>
          <w:bCs/>
          <w:sz w:val="22"/>
          <w:szCs w:val="22"/>
          <w:lang w:val="en-US"/>
        </w:rPr>
      </w:pPr>
      <w:r w:rsidRPr="00502963">
        <w:rPr>
          <w:b/>
          <w:bCs/>
          <w:sz w:val="22"/>
          <w:szCs w:val="22"/>
          <w:lang w:val="en-US"/>
        </w:rPr>
        <w:t xml:space="preserve">Car Diagnostics </w:t>
      </w:r>
      <w:r>
        <w:rPr>
          <w:b/>
          <w:bCs/>
          <w:sz w:val="22"/>
          <w:szCs w:val="22"/>
          <w:lang w:val="en-US"/>
        </w:rPr>
        <w:t>2</w:t>
      </w:r>
    </w:p>
    <w:p w14:paraId="1D727B94" w14:textId="77777777" w:rsidR="00595426" w:rsidRDefault="00595426" w:rsidP="00636E9D">
      <w:pPr>
        <w:rPr>
          <w:sz w:val="20"/>
          <w:szCs w:val="20"/>
        </w:rPr>
      </w:pPr>
    </w:p>
    <w:p w14:paraId="248854E2" w14:textId="42A96E0D" w:rsidR="00B53F9D" w:rsidRDefault="00595426" w:rsidP="00636E9D">
      <w:pPr>
        <w:rPr>
          <w:sz w:val="20"/>
          <w:szCs w:val="20"/>
        </w:rPr>
      </w:pPr>
      <w:r w:rsidRPr="00595426">
        <w:rPr>
          <w:noProof/>
          <w:sz w:val="20"/>
          <w:szCs w:val="20"/>
        </w:rPr>
        <w:drawing>
          <wp:inline distT="0" distB="0" distL="0" distR="0" wp14:anchorId="1057FDA1" wp14:editId="09FBA7B5">
            <wp:extent cx="5727700" cy="260731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8ED9" w14:textId="1C05981E" w:rsidR="00B53F9D" w:rsidRDefault="00B53F9D" w:rsidP="00636E9D">
      <w:pPr>
        <w:rPr>
          <w:sz w:val="20"/>
          <w:szCs w:val="20"/>
        </w:rPr>
      </w:pPr>
      <w:r w:rsidRPr="00B53F9D">
        <w:rPr>
          <w:noProof/>
          <w:sz w:val="20"/>
          <w:szCs w:val="20"/>
        </w:rPr>
        <w:drawing>
          <wp:inline distT="0" distB="0" distL="0" distR="0" wp14:anchorId="1DA966B5" wp14:editId="38A78DFE">
            <wp:extent cx="5727700" cy="1015365"/>
            <wp:effectExtent l="0" t="0" r="0" b="63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639D" w14:textId="1F102B4B" w:rsidR="00502963" w:rsidRDefault="00502963" w:rsidP="00636E9D">
      <w:pPr>
        <w:rPr>
          <w:sz w:val="20"/>
          <w:szCs w:val="20"/>
        </w:rPr>
      </w:pPr>
    </w:p>
    <w:p w14:paraId="05CF722F" w14:textId="0D8B6CF4" w:rsidR="006B162D" w:rsidRPr="009C4627" w:rsidRDefault="006B162D" w:rsidP="00B53F9D">
      <w:pPr>
        <w:jc w:val="center"/>
        <w:rPr>
          <w:sz w:val="20"/>
          <w:szCs w:val="20"/>
        </w:rPr>
      </w:pPr>
      <w:r w:rsidRPr="006B162D">
        <w:rPr>
          <w:noProof/>
          <w:sz w:val="20"/>
          <w:szCs w:val="20"/>
        </w:rPr>
        <w:drawing>
          <wp:inline distT="0" distB="0" distL="0" distR="0" wp14:anchorId="20D686F2" wp14:editId="44E5895C">
            <wp:extent cx="3564835" cy="3242735"/>
            <wp:effectExtent l="0" t="0" r="4445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214" cy="32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5BDE" w14:textId="32AFCFFF" w:rsidR="006053B0" w:rsidRPr="00502963" w:rsidRDefault="006053B0" w:rsidP="00636E9D">
      <w:pPr>
        <w:rPr>
          <w:b/>
          <w:bCs/>
          <w:i/>
          <w:iCs/>
          <w:sz w:val="22"/>
          <w:szCs w:val="22"/>
          <w:lang w:val="en-US"/>
        </w:rPr>
      </w:pPr>
      <w:r w:rsidRPr="00502963">
        <w:rPr>
          <w:b/>
          <w:bCs/>
          <w:i/>
          <w:iCs/>
          <w:sz w:val="22"/>
          <w:szCs w:val="22"/>
          <w:lang w:val="en-US"/>
        </w:rPr>
        <w:t>Which recommendation would you now give to the person in the story?</w:t>
      </w:r>
    </w:p>
    <w:p w14:paraId="1DCB3996" w14:textId="186D0211" w:rsidR="006053B0" w:rsidRPr="009C4627" w:rsidRDefault="006053B0" w:rsidP="00636E9D">
      <w:pPr>
        <w:rPr>
          <w:sz w:val="20"/>
          <w:szCs w:val="20"/>
          <w:lang w:val="en-US"/>
        </w:rPr>
      </w:pPr>
    </w:p>
    <w:p w14:paraId="28F50019" w14:textId="650799EA" w:rsidR="006053B0" w:rsidRPr="009C4627" w:rsidRDefault="006053B0" w:rsidP="00636E9D">
      <w:pPr>
        <w:rPr>
          <w:sz w:val="20"/>
          <w:szCs w:val="20"/>
        </w:rPr>
      </w:pPr>
      <w:r w:rsidRPr="009C4627">
        <w:rPr>
          <w:sz w:val="20"/>
          <w:szCs w:val="20"/>
        </w:rPr>
        <w:t>Antwort:</w:t>
      </w:r>
    </w:p>
    <w:p w14:paraId="24284307" w14:textId="27B76FA9" w:rsidR="002368F9" w:rsidRPr="00B53F9D" w:rsidRDefault="006053B0" w:rsidP="00C905D0">
      <w:pPr>
        <w:pStyle w:val="ListParagraph"/>
        <w:numPr>
          <w:ilvl w:val="0"/>
          <w:numId w:val="2"/>
        </w:numPr>
        <w:rPr>
          <w:b/>
          <w:sz w:val="20"/>
          <w:szCs w:val="20"/>
          <w:lang w:val="en-US"/>
        </w:rPr>
      </w:pPr>
      <w:r w:rsidRPr="00B53F9D">
        <w:rPr>
          <w:sz w:val="20"/>
          <w:szCs w:val="20"/>
        </w:rPr>
        <w:t>Tanken</w:t>
      </w:r>
      <w:r w:rsidR="002368F9" w:rsidRPr="00B53F9D">
        <w:rPr>
          <w:sz w:val="20"/>
          <w:szCs w:val="20"/>
          <w:lang w:val="en-US"/>
        </w:rPr>
        <w:br w:type="page"/>
      </w:r>
    </w:p>
    <w:p w14:paraId="45B281C1" w14:textId="335377D0" w:rsidR="002F0DA5" w:rsidRPr="009C4627" w:rsidRDefault="00B01B3D" w:rsidP="009C4627">
      <w:pPr>
        <w:pStyle w:val="Title"/>
        <w:rPr>
          <w:sz w:val="24"/>
          <w:szCs w:val="24"/>
          <w:lang w:val="en-US"/>
        </w:rPr>
      </w:pPr>
      <w:r w:rsidRPr="009C4627">
        <w:rPr>
          <w:sz w:val="24"/>
          <w:szCs w:val="24"/>
          <w:lang w:val="en-US"/>
        </w:rPr>
        <w:lastRenderedPageBreak/>
        <w:t>Aufgabe 3) Agricultural Applications: A Stud Farm (1 Point)</w:t>
      </w:r>
    </w:p>
    <w:p w14:paraId="6C28A9C5" w14:textId="14051EC3" w:rsidR="002F0DA5" w:rsidRPr="009C4627" w:rsidRDefault="002F0DA5" w:rsidP="00636E9D">
      <w:pPr>
        <w:rPr>
          <w:sz w:val="20"/>
          <w:szCs w:val="20"/>
          <w:lang w:val="en-US"/>
        </w:rPr>
      </w:pPr>
    </w:p>
    <w:p w14:paraId="2379E101" w14:textId="64E1C847" w:rsidR="00527FF3" w:rsidRPr="009C4627" w:rsidRDefault="00527FF3" w:rsidP="00636E9D">
      <w:pPr>
        <w:rPr>
          <w:sz w:val="20"/>
          <w:szCs w:val="20"/>
          <w:lang w:val="en-US"/>
        </w:rPr>
      </w:pPr>
      <w:r w:rsidRPr="009C4627">
        <w:rPr>
          <w:noProof/>
          <w:sz w:val="20"/>
          <w:szCs w:val="20"/>
          <w:lang w:val="en-US"/>
        </w:rPr>
        <w:drawing>
          <wp:inline distT="0" distB="0" distL="0" distR="0" wp14:anchorId="18FDAB7C" wp14:editId="36EB08C2">
            <wp:extent cx="5727700" cy="486727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2868" w14:textId="0D93E4BE" w:rsidR="002368F9" w:rsidRPr="009C4627" w:rsidRDefault="002368F9" w:rsidP="00636E9D">
      <w:pPr>
        <w:rPr>
          <w:sz w:val="20"/>
          <w:szCs w:val="20"/>
          <w:lang w:val="en-US"/>
        </w:rPr>
      </w:pPr>
    </w:p>
    <w:p w14:paraId="7DBB0105" w14:textId="02165674" w:rsidR="002368F9" w:rsidRPr="009C4627" w:rsidRDefault="002368F9" w:rsidP="00636E9D">
      <w:pPr>
        <w:rPr>
          <w:sz w:val="20"/>
          <w:szCs w:val="20"/>
          <w:lang w:val="en-US"/>
        </w:rPr>
      </w:pPr>
      <w:r w:rsidRPr="009C4627">
        <w:rPr>
          <w:noProof/>
          <w:sz w:val="20"/>
          <w:szCs w:val="20"/>
          <w:lang w:val="en-US"/>
        </w:rPr>
        <w:drawing>
          <wp:inline distT="0" distB="0" distL="0" distR="0" wp14:anchorId="2DFF48FA" wp14:editId="0C65AABB">
            <wp:extent cx="5727700" cy="84264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4694" w14:textId="4899FF18" w:rsidR="00636E9D" w:rsidRPr="009C4627" w:rsidRDefault="00636E9D" w:rsidP="00636E9D">
      <w:pPr>
        <w:rPr>
          <w:sz w:val="20"/>
          <w:szCs w:val="20"/>
        </w:rPr>
      </w:pPr>
    </w:p>
    <w:p w14:paraId="607C83E9" w14:textId="77777777" w:rsidR="005B548B" w:rsidRDefault="002368F9">
      <w:pPr>
        <w:rPr>
          <w:sz w:val="20"/>
          <w:szCs w:val="20"/>
          <w:lang w:val="en-US"/>
        </w:rPr>
      </w:pPr>
      <w:r w:rsidRPr="009C4627">
        <w:rPr>
          <w:sz w:val="20"/>
          <w:szCs w:val="20"/>
          <w:lang w:val="en-US"/>
        </w:rPr>
        <w:br w:type="page"/>
      </w:r>
    </w:p>
    <w:p w14:paraId="7EF16B5E" w14:textId="77777777" w:rsidR="005B548B" w:rsidRDefault="005B548B">
      <w:pPr>
        <w:rPr>
          <w:sz w:val="20"/>
          <w:szCs w:val="20"/>
          <w:lang w:val="en-US"/>
        </w:rPr>
      </w:pPr>
    </w:p>
    <w:p w14:paraId="3805F552" w14:textId="24AA12C8" w:rsidR="005B548B" w:rsidRDefault="005B548B">
      <w:pPr>
        <w:rPr>
          <w:sz w:val="20"/>
          <w:szCs w:val="20"/>
          <w:lang w:val="en-US"/>
        </w:rPr>
      </w:pPr>
      <w:r w:rsidRPr="005B548B">
        <w:rPr>
          <w:noProof/>
          <w:sz w:val="20"/>
          <w:szCs w:val="20"/>
          <w:lang w:val="en-US"/>
        </w:rPr>
        <w:drawing>
          <wp:inline distT="0" distB="0" distL="0" distR="0" wp14:anchorId="2B9F46EB" wp14:editId="1E13A11D">
            <wp:extent cx="5727700" cy="3503295"/>
            <wp:effectExtent l="0" t="0" r="0" b="190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0935" w14:textId="77777777" w:rsidR="005B548B" w:rsidRDefault="005B548B">
      <w:pPr>
        <w:rPr>
          <w:sz w:val="20"/>
          <w:szCs w:val="20"/>
          <w:lang w:val="en-US"/>
        </w:rPr>
      </w:pPr>
    </w:p>
    <w:p w14:paraId="1474A2EC" w14:textId="0EB1047D" w:rsidR="005B548B" w:rsidRDefault="005B548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BB57B75" w14:textId="77777777" w:rsidR="002368F9" w:rsidRPr="009C4627" w:rsidRDefault="002368F9">
      <w:pPr>
        <w:rPr>
          <w:b/>
          <w:sz w:val="20"/>
          <w:szCs w:val="20"/>
          <w:lang w:val="en-US"/>
        </w:rPr>
      </w:pPr>
    </w:p>
    <w:p w14:paraId="56DC1F4C" w14:textId="37A01C90" w:rsidR="00366541" w:rsidRPr="009C4627" w:rsidRDefault="00366541" w:rsidP="009C4627">
      <w:pPr>
        <w:pStyle w:val="Title"/>
        <w:rPr>
          <w:sz w:val="24"/>
          <w:szCs w:val="24"/>
          <w:lang w:val="en-US"/>
        </w:rPr>
      </w:pPr>
      <w:r w:rsidRPr="009C4627">
        <w:rPr>
          <w:sz w:val="24"/>
          <w:szCs w:val="24"/>
          <w:lang w:val="en-US"/>
        </w:rPr>
        <w:t xml:space="preserve">Aufgabe 4) Meteorological Applications: </w:t>
      </w:r>
      <w:proofErr w:type="spellStart"/>
      <w:r w:rsidRPr="009C4627">
        <w:rPr>
          <w:sz w:val="24"/>
          <w:szCs w:val="24"/>
          <w:lang w:val="en-US"/>
        </w:rPr>
        <w:t>Hailﬁnder</w:t>
      </w:r>
      <w:proofErr w:type="spellEnd"/>
      <w:r w:rsidRPr="009C4627">
        <w:rPr>
          <w:sz w:val="24"/>
          <w:szCs w:val="24"/>
          <w:lang w:val="en-US"/>
        </w:rPr>
        <w:t xml:space="preserve"> (1 Point)</w:t>
      </w:r>
    </w:p>
    <w:p w14:paraId="1D866CC4" w14:textId="19C9CB58" w:rsidR="00636E9D" w:rsidRPr="009C4627" w:rsidRDefault="00636E9D" w:rsidP="00636E9D">
      <w:pPr>
        <w:rPr>
          <w:sz w:val="20"/>
          <w:szCs w:val="20"/>
          <w:lang w:val="en-US"/>
        </w:rPr>
      </w:pPr>
    </w:p>
    <w:p w14:paraId="7933BE8A" w14:textId="55062695" w:rsidR="004B777B" w:rsidRPr="009C4627" w:rsidRDefault="007037B6" w:rsidP="004B777B">
      <w:pPr>
        <w:rPr>
          <w:sz w:val="20"/>
          <w:szCs w:val="20"/>
        </w:rPr>
      </w:pPr>
      <w:r w:rsidRPr="007037B6">
        <w:rPr>
          <w:noProof/>
          <w:sz w:val="20"/>
          <w:szCs w:val="20"/>
        </w:rPr>
        <w:drawing>
          <wp:inline distT="0" distB="0" distL="0" distR="0" wp14:anchorId="47EC3221" wp14:editId="7A5574E7">
            <wp:extent cx="5727700" cy="3528060"/>
            <wp:effectExtent l="0" t="0" r="0" b="254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Um die</w:t>
      </w:r>
      <w:r w:rsidR="004B777B" w:rsidRPr="009C4627">
        <w:rPr>
          <w:sz w:val="20"/>
          <w:szCs w:val="20"/>
        </w:rPr>
        <w:t xml:space="preserve"> globale Wahrscheinlichkeitsverteilung zu berechnen</w:t>
      </w:r>
      <w:r>
        <w:rPr>
          <w:sz w:val="20"/>
          <w:szCs w:val="20"/>
        </w:rPr>
        <w:t>, würde man rund 2285 Jahre benötigen.</w:t>
      </w:r>
    </w:p>
    <w:p w14:paraId="5192C979" w14:textId="142D38C2" w:rsidR="00955D39" w:rsidRPr="009C4627" w:rsidRDefault="00955D39" w:rsidP="0007325D">
      <w:pPr>
        <w:rPr>
          <w:sz w:val="20"/>
          <w:szCs w:val="20"/>
        </w:rPr>
      </w:pPr>
    </w:p>
    <w:p w14:paraId="49075C3E" w14:textId="4D21F1BC" w:rsidR="00636E9D" w:rsidRPr="009C4627" w:rsidRDefault="00636E9D" w:rsidP="00636E9D">
      <w:pPr>
        <w:rPr>
          <w:sz w:val="20"/>
          <w:szCs w:val="20"/>
        </w:rPr>
      </w:pPr>
    </w:p>
    <w:p w14:paraId="68C42314" w14:textId="77777777" w:rsidR="00B91352" w:rsidRPr="00E414D8" w:rsidRDefault="00B91352">
      <w:pPr>
        <w:rPr>
          <w:b/>
        </w:rPr>
      </w:pPr>
      <w:r w:rsidRPr="00E414D8">
        <w:br w:type="page"/>
      </w:r>
    </w:p>
    <w:p w14:paraId="2A438BA5" w14:textId="5EFB4648" w:rsidR="00366541" w:rsidRPr="009C4627" w:rsidRDefault="00366541" w:rsidP="009C4627">
      <w:pPr>
        <w:pStyle w:val="Title"/>
        <w:rPr>
          <w:sz w:val="24"/>
          <w:szCs w:val="24"/>
          <w:lang w:val="en-US"/>
        </w:rPr>
      </w:pPr>
      <w:r w:rsidRPr="009C4627">
        <w:rPr>
          <w:sz w:val="24"/>
          <w:szCs w:val="24"/>
          <w:lang w:val="en-US"/>
        </w:rPr>
        <w:lastRenderedPageBreak/>
        <w:t xml:space="preserve">Aufgabe 5) </w:t>
      </w:r>
      <w:r w:rsidR="004C62D4" w:rsidRPr="009C4627">
        <w:rPr>
          <w:sz w:val="24"/>
          <w:szCs w:val="24"/>
          <w:lang w:val="en-US"/>
        </w:rPr>
        <w:t>Fire Detection (1 Point)</w:t>
      </w:r>
    </w:p>
    <w:p w14:paraId="4B1F8D4A" w14:textId="5EDFE45C" w:rsidR="00366541" w:rsidRPr="009C4627" w:rsidRDefault="00366541" w:rsidP="00636E9D">
      <w:pPr>
        <w:rPr>
          <w:sz w:val="20"/>
          <w:szCs w:val="20"/>
          <w:lang w:val="en-US"/>
        </w:rPr>
      </w:pPr>
    </w:p>
    <w:p w14:paraId="48E4EBA7" w14:textId="7D37138A" w:rsidR="00457C8C" w:rsidRPr="009C4627" w:rsidRDefault="00E414D8">
      <w:pPr>
        <w:rPr>
          <w:sz w:val="20"/>
          <w:szCs w:val="20"/>
          <w:lang w:val="en-US"/>
        </w:rPr>
      </w:pPr>
      <w:bookmarkStart w:id="0" w:name="_GoBack"/>
      <w:r w:rsidRPr="00E414D8">
        <w:rPr>
          <w:sz w:val="20"/>
          <w:szCs w:val="20"/>
          <w:lang w:val="en-US"/>
        </w:rPr>
        <w:drawing>
          <wp:inline distT="0" distB="0" distL="0" distR="0" wp14:anchorId="7B34114C" wp14:editId="10D23B2B">
            <wp:extent cx="5098682" cy="7861127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8223" cy="78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57C8C" w:rsidRPr="009C4627">
        <w:rPr>
          <w:sz w:val="20"/>
          <w:szCs w:val="20"/>
          <w:lang w:val="en-US"/>
        </w:rPr>
        <w:br w:type="page"/>
      </w:r>
    </w:p>
    <w:p w14:paraId="0239EB3F" w14:textId="77777777" w:rsidR="00457C8C" w:rsidRPr="009C4627" w:rsidRDefault="00457C8C" w:rsidP="00636E9D">
      <w:pPr>
        <w:rPr>
          <w:sz w:val="20"/>
          <w:szCs w:val="20"/>
          <w:lang w:val="en-US"/>
        </w:rPr>
      </w:pPr>
    </w:p>
    <w:p w14:paraId="78C1423D" w14:textId="3D2AA6A0" w:rsidR="00366541" w:rsidRPr="009C4627" w:rsidRDefault="00366541" w:rsidP="00636E9D">
      <w:pPr>
        <w:rPr>
          <w:sz w:val="20"/>
          <w:szCs w:val="20"/>
          <w:lang w:val="en-US"/>
        </w:rPr>
      </w:pPr>
    </w:p>
    <w:p w14:paraId="28470EEF" w14:textId="6015A41E" w:rsidR="004C62D4" w:rsidRPr="009C4627" w:rsidRDefault="004C62D4" w:rsidP="004C62D4">
      <w:pPr>
        <w:pStyle w:val="Subtitle"/>
        <w:rPr>
          <w:sz w:val="20"/>
          <w:szCs w:val="20"/>
          <w:lang w:val="en-US"/>
        </w:rPr>
      </w:pPr>
      <w:r w:rsidRPr="009C4627">
        <w:rPr>
          <w:sz w:val="20"/>
          <w:szCs w:val="20"/>
          <w:lang w:val="en-US"/>
        </w:rPr>
        <w:t>Aufgabe 6) Car Start Problem 2 (1 Point)</w:t>
      </w:r>
    </w:p>
    <w:p w14:paraId="3A2D8294" w14:textId="7EF749EB" w:rsidR="004C62D4" w:rsidRPr="009C4627" w:rsidRDefault="004C62D4" w:rsidP="00636E9D">
      <w:pPr>
        <w:rPr>
          <w:sz w:val="20"/>
          <w:szCs w:val="20"/>
          <w:lang w:val="en-US"/>
        </w:rPr>
      </w:pPr>
    </w:p>
    <w:p w14:paraId="6FDBBA9F" w14:textId="6ECC9303" w:rsidR="004C62D4" w:rsidRPr="009C4627" w:rsidRDefault="00B91352" w:rsidP="00636E9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By Michi…</w:t>
      </w:r>
    </w:p>
    <w:sectPr w:rsidR="004C62D4" w:rsidRPr="009C4627" w:rsidSect="001D1183">
      <w:headerReference w:type="default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1C5931" w14:textId="77777777" w:rsidR="005A0CD8" w:rsidRDefault="005A0CD8" w:rsidP="00636E9D">
      <w:r>
        <w:separator/>
      </w:r>
    </w:p>
  </w:endnote>
  <w:endnote w:type="continuationSeparator" w:id="0">
    <w:p w14:paraId="63BCA26B" w14:textId="77777777" w:rsidR="005A0CD8" w:rsidRDefault="005A0CD8" w:rsidP="00636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23CE5A" w14:textId="77777777" w:rsidR="002D42EE" w:rsidRPr="00182CC2" w:rsidRDefault="003B3236" w:rsidP="00636E9D">
    <w:pPr>
      <w:pStyle w:val="Footer"/>
    </w:pPr>
    <w:r w:rsidRPr="00182CC2">
      <w:tab/>
      <w:t xml:space="preserve">Seite </w:t>
    </w:r>
    <w:r w:rsidRPr="00182CC2">
      <w:fldChar w:fldCharType="begin"/>
    </w:r>
    <w:r w:rsidRPr="00182CC2">
      <w:instrText xml:space="preserve"> PAGE  \* MERGEFORMAT </w:instrText>
    </w:r>
    <w:r w:rsidRPr="00182CC2">
      <w:fldChar w:fldCharType="separate"/>
    </w:r>
    <w:r w:rsidRPr="00182CC2">
      <w:rPr>
        <w:noProof/>
      </w:rPr>
      <w:t>1</w:t>
    </w:r>
    <w:r w:rsidRPr="00182CC2">
      <w:fldChar w:fldCharType="end"/>
    </w:r>
    <w:r w:rsidRPr="00182CC2">
      <w:t xml:space="preserve"> von </w:t>
    </w:r>
    <w:fldSimple w:instr=" NUMPAGES  \* MERGEFORMAT ">
      <w:r w:rsidRPr="00182CC2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5C3DB2" w14:textId="77777777" w:rsidR="005A0CD8" w:rsidRDefault="005A0CD8" w:rsidP="00636E9D">
      <w:r>
        <w:separator/>
      </w:r>
    </w:p>
  </w:footnote>
  <w:footnote w:type="continuationSeparator" w:id="0">
    <w:p w14:paraId="63D74289" w14:textId="77777777" w:rsidR="005A0CD8" w:rsidRDefault="005A0CD8" w:rsidP="00636E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8A1B0" w14:textId="24A14E2B" w:rsidR="0084048A" w:rsidRPr="00636E9D" w:rsidRDefault="00F5689C" w:rsidP="00636E9D">
    <w:pPr>
      <w:pStyle w:val="Header"/>
      <w:rPr>
        <w:sz w:val="20"/>
        <w:szCs w:val="20"/>
      </w:rPr>
    </w:pPr>
    <w:r w:rsidRPr="00F5689C">
      <w:rPr>
        <w:sz w:val="20"/>
        <w:szCs w:val="20"/>
      </w:rPr>
      <w:t>I</w:t>
    </w:r>
    <w:r w:rsidR="00A13322" w:rsidRPr="00A13322">
      <w:rPr>
        <w:sz w:val="20"/>
        <w:szCs w:val="20"/>
      </w:rPr>
      <w:t>.BA_KBDS.H1901</w:t>
    </w:r>
    <w:r w:rsidR="0084048A" w:rsidRPr="00636E9D">
      <w:rPr>
        <w:sz w:val="20"/>
        <w:szCs w:val="20"/>
      </w:rPr>
      <w:tab/>
      <w:t xml:space="preserve">Gruppe </w:t>
    </w:r>
    <w:r w:rsidR="00A13322">
      <w:rPr>
        <w:sz w:val="20"/>
        <w:szCs w:val="20"/>
      </w:rPr>
      <w:t>1</w:t>
    </w:r>
    <w:r w:rsidR="0084048A" w:rsidRPr="00636E9D">
      <w:rPr>
        <w:sz w:val="20"/>
        <w:szCs w:val="20"/>
      </w:rPr>
      <w:tab/>
    </w:r>
    <w:r w:rsidR="00A13322" w:rsidRPr="00A13322">
      <w:rPr>
        <w:sz w:val="20"/>
        <w:szCs w:val="20"/>
      </w:rPr>
      <w:t xml:space="preserve">Michael </w:t>
    </w:r>
    <w:proofErr w:type="spellStart"/>
    <w:r w:rsidR="00A13322" w:rsidRPr="00A13322">
      <w:rPr>
        <w:sz w:val="20"/>
        <w:szCs w:val="20"/>
      </w:rPr>
      <w:t>Nebroj</w:t>
    </w:r>
    <w:proofErr w:type="spellEnd"/>
  </w:p>
  <w:p w14:paraId="10EFA852" w14:textId="2FFF9674" w:rsidR="0084048A" w:rsidRPr="00FE5F7F" w:rsidRDefault="00FE5F7F" w:rsidP="00636E9D">
    <w:pPr>
      <w:pStyle w:val="Header"/>
      <w:rPr>
        <w:sz w:val="20"/>
        <w:szCs w:val="20"/>
        <w:lang w:val="en-US"/>
      </w:rPr>
    </w:pPr>
    <w:r w:rsidRPr="00FE5F7F">
      <w:rPr>
        <w:sz w:val="20"/>
        <w:szCs w:val="20"/>
        <w:lang w:val="en-US"/>
      </w:rPr>
      <w:t>Knowledge based Decision Systems HS2019</w:t>
    </w:r>
    <w:r w:rsidR="00636E9D" w:rsidRPr="00FE5F7F">
      <w:rPr>
        <w:sz w:val="20"/>
        <w:szCs w:val="20"/>
        <w:lang w:val="en-US"/>
      </w:rPr>
      <w:tab/>
    </w:r>
    <w:r w:rsidR="0084048A" w:rsidRPr="00FE5F7F">
      <w:rPr>
        <w:sz w:val="20"/>
        <w:szCs w:val="20"/>
        <w:lang w:val="en-US"/>
      </w:rPr>
      <w:tab/>
    </w:r>
    <w:r w:rsidR="00A13322" w:rsidRPr="00FE5F7F">
      <w:rPr>
        <w:sz w:val="20"/>
        <w:szCs w:val="20"/>
        <w:lang w:val="en-US"/>
      </w:rPr>
      <w:t>Steve Ineichen</w:t>
    </w:r>
  </w:p>
  <w:p w14:paraId="5518FAEC" w14:textId="727B37C9" w:rsidR="0084048A" w:rsidRDefault="0084048A" w:rsidP="00636E9D">
    <w:pPr>
      <w:pStyle w:val="Header"/>
      <w:rPr>
        <w:sz w:val="20"/>
        <w:szCs w:val="20"/>
      </w:rPr>
    </w:pPr>
    <w:r w:rsidRPr="00FE5F7F">
      <w:rPr>
        <w:sz w:val="20"/>
        <w:szCs w:val="20"/>
        <w:lang w:val="en-US"/>
      </w:rPr>
      <w:tab/>
    </w:r>
    <w:r w:rsidRPr="00FE5F7F">
      <w:rPr>
        <w:sz w:val="20"/>
        <w:szCs w:val="20"/>
        <w:lang w:val="en-US"/>
      </w:rPr>
      <w:tab/>
    </w:r>
    <w:r w:rsidR="00A13322" w:rsidRPr="00A13322">
      <w:rPr>
        <w:sz w:val="20"/>
        <w:szCs w:val="20"/>
      </w:rPr>
      <w:t xml:space="preserve">Remo </w:t>
    </w:r>
    <w:proofErr w:type="spellStart"/>
    <w:r w:rsidR="00A13322" w:rsidRPr="00A13322">
      <w:rPr>
        <w:sz w:val="20"/>
        <w:szCs w:val="20"/>
      </w:rPr>
      <w:t>Schwarzentruber</w:t>
    </w:r>
    <w:proofErr w:type="spellEnd"/>
  </w:p>
  <w:p w14:paraId="7C180636" w14:textId="72777B47" w:rsidR="00A13322" w:rsidRPr="00636E9D" w:rsidRDefault="00A13322" w:rsidP="00636E9D">
    <w:pPr>
      <w:pStyle w:val="Header"/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</w:r>
    <w:r w:rsidRPr="00A13322">
      <w:rPr>
        <w:sz w:val="20"/>
        <w:szCs w:val="20"/>
      </w:rPr>
      <w:t>Serge Hauri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B5F68"/>
    <w:multiLevelType w:val="hybridMultilevel"/>
    <w:tmpl w:val="C172C4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03824"/>
    <w:multiLevelType w:val="hybridMultilevel"/>
    <w:tmpl w:val="060AED68"/>
    <w:lvl w:ilvl="0" w:tplc="BDA4DF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A22D6"/>
    <w:multiLevelType w:val="hybridMultilevel"/>
    <w:tmpl w:val="2D8CB5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E97E20"/>
    <w:multiLevelType w:val="hybridMultilevel"/>
    <w:tmpl w:val="DD92CF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A47097"/>
    <w:multiLevelType w:val="hybridMultilevel"/>
    <w:tmpl w:val="475E5C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9F431A"/>
    <w:multiLevelType w:val="hybridMultilevel"/>
    <w:tmpl w:val="BEF2C62E"/>
    <w:lvl w:ilvl="0" w:tplc="E2AA4E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83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3BA"/>
    <w:rsid w:val="0007325D"/>
    <w:rsid w:val="0012320F"/>
    <w:rsid w:val="001473EC"/>
    <w:rsid w:val="00182CC2"/>
    <w:rsid w:val="0019596F"/>
    <w:rsid w:val="001A778F"/>
    <w:rsid w:val="001B6E90"/>
    <w:rsid w:val="001B7A82"/>
    <w:rsid w:val="001D1183"/>
    <w:rsid w:val="001F530F"/>
    <w:rsid w:val="002368F9"/>
    <w:rsid w:val="00270597"/>
    <w:rsid w:val="00293C39"/>
    <w:rsid w:val="0029576A"/>
    <w:rsid w:val="002973BA"/>
    <w:rsid w:val="002A2982"/>
    <w:rsid w:val="002D42EE"/>
    <w:rsid w:val="002E206D"/>
    <w:rsid w:val="002F0DA5"/>
    <w:rsid w:val="002F2355"/>
    <w:rsid w:val="00366541"/>
    <w:rsid w:val="003B3236"/>
    <w:rsid w:val="003F3451"/>
    <w:rsid w:val="00414431"/>
    <w:rsid w:val="00427548"/>
    <w:rsid w:val="00457C8C"/>
    <w:rsid w:val="00492A9A"/>
    <w:rsid w:val="004B7606"/>
    <w:rsid w:val="004B777B"/>
    <w:rsid w:val="004C62D4"/>
    <w:rsid w:val="004D33D5"/>
    <w:rsid w:val="00502963"/>
    <w:rsid w:val="005115FE"/>
    <w:rsid w:val="00527FF3"/>
    <w:rsid w:val="00595426"/>
    <w:rsid w:val="005A0CD8"/>
    <w:rsid w:val="005B548B"/>
    <w:rsid w:val="00604C48"/>
    <w:rsid w:val="006053B0"/>
    <w:rsid w:val="00636010"/>
    <w:rsid w:val="00636E9D"/>
    <w:rsid w:val="00683323"/>
    <w:rsid w:val="00692250"/>
    <w:rsid w:val="006B162D"/>
    <w:rsid w:val="006E3866"/>
    <w:rsid w:val="007037B6"/>
    <w:rsid w:val="0073042D"/>
    <w:rsid w:val="00762731"/>
    <w:rsid w:val="007B3F9E"/>
    <w:rsid w:val="007D62E8"/>
    <w:rsid w:val="007F1325"/>
    <w:rsid w:val="007F1BDF"/>
    <w:rsid w:val="008167E7"/>
    <w:rsid w:val="00832739"/>
    <w:rsid w:val="0084048A"/>
    <w:rsid w:val="0084700E"/>
    <w:rsid w:val="00850AF4"/>
    <w:rsid w:val="008556EA"/>
    <w:rsid w:val="009149B9"/>
    <w:rsid w:val="00916740"/>
    <w:rsid w:val="00955D39"/>
    <w:rsid w:val="009631A0"/>
    <w:rsid w:val="009C4627"/>
    <w:rsid w:val="009D3847"/>
    <w:rsid w:val="009F13CE"/>
    <w:rsid w:val="00A13322"/>
    <w:rsid w:val="00A814C7"/>
    <w:rsid w:val="00AC19ED"/>
    <w:rsid w:val="00B01B3D"/>
    <w:rsid w:val="00B52FED"/>
    <w:rsid w:val="00B53F9D"/>
    <w:rsid w:val="00B659EB"/>
    <w:rsid w:val="00B91352"/>
    <w:rsid w:val="00BA58AF"/>
    <w:rsid w:val="00BC5DEC"/>
    <w:rsid w:val="00BE72BA"/>
    <w:rsid w:val="00C74382"/>
    <w:rsid w:val="00CA4DF5"/>
    <w:rsid w:val="00CB3589"/>
    <w:rsid w:val="00CC437C"/>
    <w:rsid w:val="00D3682F"/>
    <w:rsid w:val="00D45E68"/>
    <w:rsid w:val="00D55BF6"/>
    <w:rsid w:val="00D8225E"/>
    <w:rsid w:val="00D96DC7"/>
    <w:rsid w:val="00DB7CA4"/>
    <w:rsid w:val="00E00574"/>
    <w:rsid w:val="00E23F62"/>
    <w:rsid w:val="00E414D8"/>
    <w:rsid w:val="00E7456D"/>
    <w:rsid w:val="00EC0024"/>
    <w:rsid w:val="00EC5BB3"/>
    <w:rsid w:val="00F5689C"/>
    <w:rsid w:val="00FE2BBD"/>
    <w:rsid w:val="00FE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D0A5A"/>
  <w14:defaultImageDpi w14:val="32767"/>
  <w15:chartTrackingRefBased/>
  <w15:docId w15:val="{8C3B5103-C891-DB42-BC46-4F22CC23A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36E9D"/>
    <w:rPr>
      <w:rFonts w:ascii="Times New Roman" w:hAnsi="Times New Roman" w:cs="Times New Roman"/>
      <w:lang w:val="de-C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04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048A"/>
    <w:rPr>
      <w:lang w:val="de-CH"/>
    </w:rPr>
  </w:style>
  <w:style w:type="paragraph" w:styleId="Footer">
    <w:name w:val="footer"/>
    <w:basedOn w:val="Normal"/>
    <w:link w:val="FooterChar"/>
    <w:uiPriority w:val="99"/>
    <w:unhideWhenUsed/>
    <w:rsid w:val="008404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048A"/>
    <w:rPr>
      <w:lang w:val="de-CH"/>
    </w:rPr>
  </w:style>
  <w:style w:type="paragraph" w:styleId="ListParagraph">
    <w:name w:val="List Paragraph"/>
    <w:basedOn w:val="Normal"/>
    <w:uiPriority w:val="34"/>
    <w:qFormat/>
    <w:rsid w:val="0084048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16740"/>
    <w:pPr>
      <w:pBdr>
        <w:bottom w:val="single" w:sz="4" w:space="1" w:color="auto"/>
      </w:pBdr>
    </w:pPr>
    <w:rPr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916740"/>
    <w:rPr>
      <w:b/>
      <w:sz w:val="28"/>
      <w:szCs w:val="28"/>
      <w:lang w:val="de-CH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740"/>
    <w:pPr>
      <w:pBdr>
        <w:bottom w:val="single" w:sz="4" w:space="1" w:color="auto"/>
      </w:pBdr>
    </w:pPr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916740"/>
    <w:rPr>
      <w:b/>
      <w:lang w:val="de-CH"/>
    </w:rPr>
  </w:style>
  <w:style w:type="paragraph" w:customStyle="1" w:styleId="SQLCode">
    <w:name w:val="SQL_Code"/>
    <w:basedOn w:val="Normal"/>
    <w:qFormat/>
    <w:rsid w:val="00636E9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A6A6A6" w:themeFill="background1" w:themeFillShade="A6"/>
      <w:autoSpaceDE w:val="0"/>
      <w:autoSpaceDN w:val="0"/>
      <w:adjustRightInd w:val="0"/>
    </w:pPr>
    <w:rPr>
      <w:rFonts w:ascii="Consolas" w:eastAsia="Times New Roman" w:hAnsi="Consolas" w:cs="Consolas"/>
      <w:bCs/>
      <w:color w:val="FFFFFF" w:themeColor="background1"/>
      <w:sz w:val="16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18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hsluzern-my.sharepoint.com/personal/remo_schwarzentruber_stud_hslu_ch/Documents/Studium%20Shared%20Folder/2019_FS/CAB_Cloud-Services_Angebot_Betrieb/Aufgaben/_Aufgabe_XX_Gruppe_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83EAB5-9ED1-754B-9462-41E6B56CF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_Aufgabe_XX_Gruppe_3.dotx</Template>
  <TotalTime>76</TotalTime>
  <Pages>7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Rm Schwrzntubr</cp:lastModifiedBy>
  <cp:revision>35</cp:revision>
  <cp:lastPrinted>2018-02-19T15:11:00Z</cp:lastPrinted>
  <dcterms:created xsi:type="dcterms:W3CDTF">2019-12-14T11:57:00Z</dcterms:created>
  <dcterms:modified xsi:type="dcterms:W3CDTF">2019-12-15T10:07:00Z</dcterms:modified>
</cp:coreProperties>
</file>